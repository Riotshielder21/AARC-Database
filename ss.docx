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9160400" cy="5704761"/>
            <wp:effectExtent l="0" t="571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" b="5198"/>
                    <a:stretch/>
                  </pic:blipFill>
                  <pic:spPr bwMode="auto">
                    <a:xfrm rot="5400000">
                      <a:off x="0" y="0"/>
                      <a:ext cx="9161356" cy="57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309859" cy="5813274"/>
            <wp:effectExtent l="0" t="4127" r="1587" b="158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13284" cy="58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022772" cy="5634011"/>
            <wp:effectExtent l="0" t="952" r="6032" b="603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29173" cy="563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181940" cy="5733401"/>
            <wp:effectExtent l="0" t="920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85830" cy="5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060671" cy="5657677"/>
            <wp:effectExtent l="6032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61616" cy="56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134954" cy="5704061"/>
            <wp:effectExtent l="95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8390" cy="570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179968" cy="5732168"/>
            <wp:effectExtent l="920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80927" cy="573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9114528" cy="5691306"/>
            <wp:effectExtent l="0" t="2857" r="7937" b="793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5159" cy="56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7C9" w:rsidP="0049592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bookmarkStart w:id="0" w:name="_GoBack"/>
      <w:r>
        <w:rPr>
          <w:rFonts w:ascii="Calibri" w:hAnsi="Calibri" w:cs="Calibri"/>
          <w:noProof/>
        </w:rPr>
        <w:lastRenderedPageBreak/>
        <w:drawing>
          <wp:inline distT="0" distB="0" distL="0" distR="0" wp14:anchorId="36EE2001" wp14:editId="684E9137">
            <wp:extent cx="9172347" cy="5727410"/>
            <wp:effectExtent l="7937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76514" cy="573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00000" w:rsidSect="0049592C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7C9"/>
    <w:rsid w:val="0049592C"/>
    <w:rsid w:val="005107C9"/>
    <w:rsid w:val="0078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9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9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7E3FBD9D</Template>
  <TotalTime>0</TotalTime>
  <Pages>9</Pages>
  <Words>0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Watt</dc:creator>
  <cp:lastModifiedBy>Jack Watt</cp:lastModifiedBy>
  <cp:revision>2</cp:revision>
  <cp:lastPrinted>2018-04-16T08:59:00Z</cp:lastPrinted>
  <dcterms:created xsi:type="dcterms:W3CDTF">2018-04-16T08:59:00Z</dcterms:created>
  <dcterms:modified xsi:type="dcterms:W3CDTF">2018-04-16T08:59:00Z</dcterms:modified>
</cp:coreProperties>
</file>